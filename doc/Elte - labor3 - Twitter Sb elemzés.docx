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16.png" ContentType="image/png"/>
  <Override PartName="/word/media/image15.png" ContentType="image/png"/>
  <Override PartName="/word/media/image14.jpeg" ContentType="image/jpeg"/>
  <Override PartName="/word/media/image13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spacing w:before="5669" w:after="198"/>
        <w:ind w:left="0" w:right="0" w:hanging="0"/>
        <w:jc w:val="center"/>
        <w:rPr>
          <w:sz w:val="32"/>
          <w:szCs w:val="32"/>
        </w:rPr>
      </w:pPr>
      <w:r>
        <w:rPr>
          <w:sz w:val="32"/>
          <w:szCs w:val="32"/>
        </w:rPr>
        <w:t>Tudáskezelő rendszerek labor</w:t>
        <w:drawing>
          <wp:anchor behindDoc="0" distT="0" distB="12700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posOffset>190500</wp:posOffset>
            </wp:positionV>
            <wp:extent cx="3514725" cy="3514725"/>
            <wp:effectExtent l="0" t="0" r="0" b="0"/>
            <wp:wrapTopAndBottom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">
            <wp:simplePos x="0" y="0"/>
            <wp:positionH relativeFrom="page">
              <wp:posOffset>525145</wp:posOffset>
            </wp:positionH>
            <wp:positionV relativeFrom="page">
              <wp:posOffset>8267700</wp:posOffset>
            </wp:positionV>
            <wp:extent cx="1881505" cy="2038350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pict>
          <v:rect stroked="f" strokeweight="0pt" style="position:absolute;width:212.25pt;height:79.5pt;mso-wrap-distance-left:9pt;mso-wrap-distance-right:9pt;mso-wrap-distance-top:0pt;mso-wrap-distance-bottom:0pt;margin-top:643.55pt;margin-left:301.85pt">
            <v:textbox>
              <w:txbxContent>
                <w:p>
                  <w:pPr>
                    <w:pStyle w:val="Kerettartalom"/>
                    <w:rPr>
                      <w:color w:val="00000A"/>
                      <w:sz w:val="30"/>
                      <w:szCs w:val="30"/>
                    </w:rPr>
                  </w:pPr>
                  <w:r>
                    <w:rPr>
                      <w:color w:val="00000A"/>
                      <w:sz w:val="30"/>
                      <w:szCs w:val="30"/>
                    </w:rPr>
                    <w:t>Készítette : Huzinecz Erik</w:t>
                  </w:r>
                </w:p>
                <w:p>
                  <w:pPr>
                    <w:pStyle w:val="Kerettartalom"/>
                    <w:rPr>
                      <w:color w:val="00000A"/>
                      <w:sz w:val="30"/>
                      <w:szCs w:val="30"/>
                    </w:rPr>
                  </w:pPr>
                  <w:r>
                    <w:rPr>
                      <w:color w:val="00000A"/>
                      <w:sz w:val="30"/>
                      <w:szCs w:val="30"/>
                    </w:rPr>
                    <w:t>Neptun kód : SI2T2E</w:t>
                  </w:r>
                </w:p>
                <w:p>
                  <w:pPr>
                    <w:pStyle w:val="Kerettartalom"/>
                    <w:spacing w:before="0" w:after="200"/>
                    <w:rPr>
                      <w:color w:val="00000A"/>
                      <w:sz w:val="30"/>
                      <w:szCs w:val="30"/>
                    </w:rPr>
                  </w:pPr>
                  <w:r>
                    <w:rPr>
                      <w:color w:val="00000A"/>
                      <w:sz w:val="30"/>
                      <w:szCs w:val="30"/>
                    </w:rPr>
                    <w:t>Félév : 201</w:t>
                  </w:r>
                  <w:r>
                    <w:rPr>
                      <w:color w:val="00000A"/>
                      <w:sz w:val="30"/>
                      <w:szCs w:val="30"/>
                    </w:rPr>
                    <w:t>6/2017</w:t>
                  </w:r>
                  <w:r>
                    <w:rPr>
                      <w:color w:val="00000A"/>
                      <w:sz w:val="30"/>
                      <w:szCs w:val="30"/>
                    </w:rPr>
                    <w:t>/</w:t>
                  </w:r>
                  <w:r>
                    <w:rPr>
                      <w:color w:val="00000A"/>
                      <w:sz w:val="30"/>
                      <w:szCs w:val="30"/>
                    </w:rPr>
                    <w:t>1</w:t>
                  </w:r>
                </w:p>
              </w:txbxContent>
            </v:textbox>
            <w10:wrap type="square"/>
          </v:rect>
        </w:pict>
      </w:r>
    </w:p>
    <w:p>
      <w:pPr>
        <w:pStyle w:val="Normal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Twitter Super Bowl elemzés</w:t>
      </w:r>
    </w:p>
    <w:p>
      <w:pPr>
        <w:pStyle w:val="Cmsor2"/>
        <w:pageBreakBefore/>
        <w:jc w:val="both"/>
        <w:rPr/>
      </w:pPr>
      <w:r>
        <w:rPr/>
      </w:r>
    </w:p>
    <w:p>
      <w:pPr>
        <w:pStyle w:val="Cmsor1"/>
        <w:spacing w:lineRule="auto" w:line="360"/>
        <w:rPr>
          <w:rFonts w:ascii="Bitstream Vera Serif" w:hAnsi="Bitstream Vera Serif"/>
          <w:color w:val="000000"/>
          <w:sz w:val="28"/>
          <w:szCs w:val="28"/>
        </w:rPr>
      </w:pPr>
      <w:r>
        <w:rPr>
          <w:rFonts w:ascii="Bitstream Vera Serif" w:hAnsi="Bitstream Vera Serif"/>
          <w:color w:val="000000"/>
          <w:sz w:val="28"/>
          <w:szCs w:val="28"/>
        </w:rPr>
        <w:t xml:space="preserve">1. </w:t>
      </w:r>
      <w:r>
        <w:rPr>
          <w:rFonts w:ascii="Bitstream Vera Serif" w:hAnsi="Bitstream Vera Serif"/>
          <w:color w:val="000000"/>
          <w:sz w:val="28"/>
          <w:szCs w:val="28"/>
        </w:rPr>
        <w:t>Bevezető</w:t>
      </w:r>
    </w:p>
    <w:p>
      <w:pPr>
        <w:pStyle w:val="Szvegtrzs"/>
        <w:spacing w:lineRule="auto" w:line="360"/>
        <w:jc w:val="both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  <w:t>A feladat során megvizsgáljuk azt, hogy egy nagy twitter adathalmazból milyen értékes adatokat lehet kinyerni egy esemény vagy termékre vonatkozóan. Az alapvető feladat az, hogy a meglévő adatokat feldolgozzuk, valamint valamilyen algoritmus alapján rendszerezzük az adatokat.</w:t>
      </w:r>
    </w:p>
    <w:p>
      <w:pPr>
        <w:pStyle w:val="Szvegtrzs"/>
        <w:spacing w:lineRule="auto" w:line="360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</w:r>
    </w:p>
    <w:p>
      <w:pPr>
        <w:pStyle w:val="Cmsor1"/>
        <w:spacing w:lineRule="auto" w:line="360"/>
        <w:rPr>
          <w:rFonts w:ascii="Bitstream Vera Serif" w:hAnsi="Bitstream Vera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Bitstream Vera Serif" w:hAnsi="Bitstream Vera Serif"/>
          <w:color w:val="000000"/>
          <w:sz w:val="28"/>
          <w:szCs w:val="28"/>
        </w:rPr>
        <w:t xml:space="preserve">2. </w:t>
      </w:r>
      <w:r>
        <w:rPr>
          <w:rFonts w:ascii="Bitstream Vera Serif" w:hAnsi="Bitstream Vera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Eszközök és adathalmaz</w:t>
      </w:r>
    </w:p>
    <w:p>
      <w:pPr>
        <w:pStyle w:val="Cmsor1"/>
        <w:spacing w:lineRule="auto" w:line="360"/>
        <w:rPr>
          <w:rFonts w:ascii="Bitstream Vera Serif" w:hAnsi="Bitstream Vera Serif"/>
          <w:color w:val="000000"/>
          <w:sz w:val="12"/>
          <w:szCs w:val="12"/>
        </w:rPr>
      </w:pPr>
      <w:r>
        <w:rPr>
          <w:rFonts w:ascii="Bitstream Vera Serif" w:hAnsi="Bitstream Vera Serif"/>
          <w:color w:val="000000"/>
          <w:sz w:val="12"/>
          <w:szCs w:val="12"/>
        </w:rPr>
      </w:r>
    </w:p>
    <w:p>
      <w:pPr>
        <w:pStyle w:val="Cmsor2"/>
        <w:spacing w:lineRule="auto" w:line="360"/>
        <w:rPr>
          <w:rFonts w:ascii="Bitstream Vera Serif" w:hAnsi="Bitstream Vera Serif"/>
          <w:color w:val="000000"/>
        </w:rPr>
      </w:pPr>
      <w:r>
        <w:rPr>
          <w:rFonts w:ascii="Bitstream Vera Serif" w:hAnsi="Bitstream Vera Serif"/>
          <w:color w:val="000000"/>
        </w:rPr>
        <w:t>2.1. Eszközök és technológiák</w:t>
      </w:r>
    </w:p>
    <w:p>
      <w:pPr>
        <w:pStyle w:val="Szvegtrzs"/>
        <w:spacing w:lineRule="auto" w:line="360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  <w:t>Kutatás és fejlesztés során felhasznált eszközök:</w:t>
      </w:r>
    </w:p>
    <w:p>
      <w:pPr>
        <w:pStyle w:val="Szvegtrzs"/>
        <w:numPr>
          <w:ilvl w:val="0"/>
          <w:numId w:val="1"/>
        </w:numPr>
        <w:tabs>
          <w:tab w:val="left" w:pos="0" w:leader="none"/>
        </w:tabs>
        <w:spacing w:lineRule="auto" w:line="360"/>
        <w:ind w:left="707" w:right="0" w:hanging="0"/>
        <w:rPr>
          <w:rStyle w:val="Megltogatottinternethivatkozs"/>
          <w:rFonts w:ascii="Bitstream Vera Serif" w:hAnsi="Bitstream Vera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</w:rPr>
      </w:pPr>
      <w:hyperlink r:id="rId4">
        <w:r>
          <w:rPr>
            <w:rStyle w:val="Megltogatottinternethivatkozs"/>
            <w:rFonts w:ascii="Bitstream Vera Serif" w:hAnsi="Bitstream Vera 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4"/>
            <w:szCs w:val="24"/>
            <w:u w:val="none"/>
            <w:effect w:val="none"/>
            <w:shd w:fill="auto" w:val="clear"/>
          </w:rPr>
          <w:t>Netbeans IDE</w:t>
        </w:r>
      </w:hyperlink>
    </w:p>
    <w:p>
      <w:pPr>
        <w:pStyle w:val="Szvegtrzs"/>
        <w:numPr>
          <w:ilvl w:val="0"/>
          <w:numId w:val="1"/>
        </w:numPr>
        <w:tabs>
          <w:tab w:val="left" w:pos="0" w:leader="none"/>
        </w:tabs>
        <w:spacing w:lineRule="auto" w:line="360"/>
        <w:ind w:left="707" w:right="0" w:hanging="0"/>
        <w:rPr>
          <w:rStyle w:val="Internethivatkozs"/>
          <w:rFonts w:ascii="Bitstream Vera Serif" w:hAnsi="Bitstream Vera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</w:rPr>
      </w:pPr>
      <w:hyperlink r:id="rId5">
        <w:r>
          <w:rPr>
            <w:rStyle w:val="Internethivatkozs"/>
            <w:rFonts w:ascii="Bitstream Vera Serif" w:hAnsi="Bitstream Vera 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4"/>
            <w:szCs w:val="24"/>
            <w:u w:val="none"/>
            <w:effect w:val="none"/>
            <w:shd w:fill="auto" w:val="clear"/>
          </w:rPr>
          <w:t>Google Chrome</w:t>
        </w:r>
      </w:hyperlink>
    </w:p>
    <w:p>
      <w:pPr>
        <w:pStyle w:val="Szvegtrzs"/>
        <w:numPr>
          <w:ilvl w:val="0"/>
          <w:numId w:val="1"/>
        </w:numPr>
        <w:tabs>
          <w:tab w:val="left" w:pos="0" w:leader="none"/>
        </w:tabs>
        <w:spacing w:lineRule="auto" w:line="360"/>
        <w:ind w:left="707" w:right="0" w:hanging="0"/>
        <w:rPr>
          <w:rStyle w:val="Internethivatkozs"/>
          <w:rFonts w:ascii="Bitstream Vera Serif" w:hAnsi="Bitstream Vera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</w:rPr>
      </w:pPr>
      <w:hyperlink r:id="rId6">
        <w:r>
          <w:rPr>
            <w:rStyle w:val="Internethivatkozs"/>
            <w:rFonts w:ascii="Bitstream Vera Serif" w:hAnsi="Bitstream Vera 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4"/>
            <w:szCs w:val="24"/>
            <w:u w:val="none"/>
            <w:effect w:val="none"/>
            <w:shd w:fill="auto" w:val="clear"/>
          </w:rPr>
          <w:t>NodeJs</w:t>
        </w:r>
      </w:hyperlink>
    </w:p>
    <w:p>
      <w:pPr>
        <w:pStyle w:val="Szvegtrzs"/>
        <w:numPr>
          <w:ilvl w:val="0"/>
          <w:numId w:val="1"/>
        </w:numPr>
        <w:tabs>
          <w:tab w:val="left" w:pos="0" w:leader="none"/>
        </w:tabs>
        <w:spacing w:lineRule="auto" w:line="360"/>
        <w:ind w:left="707" w:right="0" w:hanging="0"/>
        <w:rPr>
          <w:rStyle w:val="Internethivatkozs"/>
          <w:rFonts w:ascii="Bitstream Vera Serif" w:hAnsi="Bitstream Vera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  <w:shd w:fill="auto" w:val="clear"/>
        </w:rPr>
      </w:pPr>
      <w:hyperlink r:id="rId7">
        <w:r>
          <w:rPr>
            <w:rStyle w:val="Internethivatkozs"/>
            <w:rFonts w:ascii="Bitstream Vera Serif" w:hAnsi="Bitstream Vera Serif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4"/>
            <w:szCs w:val="24"/>
            <w:u w:val="none"/>
            <w:effect w:val="none"/>
            <w:shd w:fill="auto" w:val="clear"/>
          </w:rPr>
          <w:t>Javacript</w:t>
        </w:r>
      </w:hyperlink>
    </w:p>
    <w:p>
      <w:pPr>
        <w:pStyle w:val="Szvegtrzs"/>
        <w:numPr>
          <w:ilvl w:val="0"/>
          <w:numId w:val="1"/>
        </w:numPr>
        <w:tabs>
          <w:tab w:val="left" w:pos="0" w:leader="none"/>
        </w:tabs>
        <w:spacing w:lineRule="auto" w:line="360"/>
        <w:ind w:left="707" w:right="0" w:hanging="0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  <w:t>Twitter nagy adathalmaz CSV formátumban</w:t>
      </w:r>
    </w:p>
    <w:p>
      <w:pPr>
        <w:pStyle w:val="Cmsor2"/>
        <w:spacing w:lineRule="auto" w:line="360"/>
        <w:rPr>
          <w:rFonts w:ascii="Bitstream Vera Serif" w:hAnsi="Bitstream Vera Serif"/>
          <w:color w:val="000000"/>
          <w:sz w:val="26"/>
          <w:szCs w:val="26"/>
        </w:rPr>
      </w:pPr>
      <w:r>
        <w:rPr>
          <w:rFonts w:ascii="Bitstream Vera Serif" w:hAnsi="Bitstream Vera Serif"/>
          <w:color w:val="000000"/>
          <w:sz w:val="26"/>
          <w:szCs w:val="26"/>
        </w:rPr>
        <w:t>2.2. Adathalmaz</w:t>
      </w:r>
    </w:p>
    <w:p>
      <w:pPr>
        <w:pStyle w:val="Szvegtrzs"/>
        <w:spacing w:lineRule="auto" w:line="360"/>
        <w:jc w:val="both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  <w:t>A feladat során az </w:t>
      </w:r>
      <w:hyperlink r:id="rId8">
        <w:r>
          <w:rPr>
            <w:rStyle w:val="Internethivatkozs"/>
            <w:rFonts w:ascii="Bitstream Vera Serif" w:hAnsi="Bitstream Vera Serif"/>
            <w:strike w:val="false"/>
            <w:dstrike w:val="false"/>
            <w:color w:val="000000"/>
            <w:sz w:val="24"/>
            <w:szCs w:val="24"/>
            <w:u w:val="none"/>
            <w:effect w:val="none"/>
            <w:shd w:fill="auto" w:val="clear"/>
          </w:rPr>
          <w:t>ELTE</w:t>
        </w:r>
      </w:hyperlink>
      <w:r>
        <w:rPr>
          <w:rFonts w:ascii="Bitstream Vera Serif" w:hAnsi="Bitstream Vera Serif"/>
          <w:color w:val="000000"/>
          <w:sz w:val="24"/>
          <w:szCs w:val="24"/>
        </w:rPr>
        <w:t> </w:t>
      </w:r>
      <w:hyperlink r:id="rId9">
        <w:r>
          <w:rPr>
            <w:rStyle w:val="Internethivatkozs"/>
            <w:rFonts w:ascii="Bitstream Vera Serif" w:hAnsi="Bitstream Vera Serif"/>
            <w:strike w:val="false"/>
            <w:dstrike w:val="false"/>
            <w:color w:val="000000"/>
            <w:sz w:val="24"/>
            <w:szCs w:val="24"/>
            <w:u w:val="none"/>
            <w:effect w:val="none"/>
            <w:shd w:fill="auto" w:val="clear"/>
          </w:rPr>
          <w:t>Információs Rendszerek Tanszék</w:t>
        </w:r>
      </w:hyperlink>
      <w:r>
        <w:rPr>
          <w:rFonts w:ascii="Bitstream Vera Serif" w:hAnsi="Bitstream Vera Serif"/>
          <w:color w:val="000000"/>
          <w:sz w:val="24"/>
          <w:szCs w:val="24"/>
        </w:rPr>
        <w:t>e által begyűjtött twitter adatokkal dolgoztam, ebből is azokkal a tweetekkel, amelyek 2013.január és 2016.április közöttiek, valamint szerepel a tweet szövegében az </w:t>
      </w:r>
      <w:hyperlink r:id="rId10">
        <w:r>
          <w:rPr>
            <w:rStyle w:val="Internethivatkozs"/>
            <w:rFonts w:ascii="Bitstream Vera Serif" w:hAnsi="Bitstream Vera Serif"/>
            <w:strike w:val="false"/>
            <w:dstrike w:val="false"/>
            <w:color w:val="000000"/>
            <w:sz w:val="24"/>
            <w:szCs w:val="24"/>
            <w:u w:val="none"/>
            <w:effect w:val="none"/>
            <w:shd w:fill="auto" w:val="clear"/>
          </w:rPr>
          <w:t>#SB</w:t>
        </w:r>
      </w:hyperlink>
      <w:r>
        <w:rPr>
          <w:rFonts w:ascii="Bitstream Vera Serif" w:hAnsi="Bitstream Vera Serif"/>
          <w:color w:val="000000"/>
          <w:sz w:val="24"/>
          <w:szCs w:val="24"/>
        </w:rPr>
        <w:t> </w:t>
      </w:r>
      <w:hyperlink r:id="rId11">
        <w:r>
          <w:rPr>
            <w:rStyle w:val="Internethivatkozs"/>
            <w:rFonts w:ascii="Bitstream Vera Serif" w:hAnsi="Bitstream Vera Serif"/>
            <w:strike w:val="false"/>
            <w:dstrike w:val="false"/>
            <w:color w:val="000000"/>
            <w:sz w:val="24"/>
            <w:szCs w:val="24"/>
            <w:u w:val="none"/>
            <w:effect w:val="none"/>
            <w:shd w:fill="auto" w:val="clear"/>
          </w:rPr>
          <w:t>hashtag</w:t>
        </w:r>
      </w:hyperlink>
      <w:r>
        <w:rPr>
          <w:rFonts w:ascii="Bitstream Vera Serif" w:hAnsi="Bitstream Vera Serif"/>
          <w:color w:val="000000"/>
          <w:sz w:val="24"/>
          <w:szCs w:val="24"/>
        </w:rPr>
        <w:t>.</w:t>
      </w:r>
    </w:p>
    <w:p>
      <w:pPr>
        <w:pStyle w:val="Cmsor1"/>
        <w:spacing w:lineRule="auto" w:line="360"/>
        <w:rPr>
          <w:rFonts w:ascii="Bitstream Vera Serif" w:hAnsi="Bitstream Vera Serif"/>
          <w:color w:val="000000"/>
          <w:sz w:val="28"/>
          <w:szCs w:val="28"/>
        </w:rPr>
      </w:pPr>
      <w:r>
        <w:rPr>
          <w:rFonts w:ascii="Bitstream Vera Serif" w:hAnsi="Bitstream Vera Serif"/>
          <w:color w:val="000000"/>
          <w:sz w:val="28"/>
          <w:szCs w:val="28"/>
        </w:rPr>
        <w:t>3. Történeti háttér</w:t>
      </w:r>
    </w:p>
    <w:p>
      <w:pPr>
        <w:pStyle w:val="Szvegtrzs"/>
        <w:spacing w:lineRule="auto" w:line="360"/>
        <w:jc w:val="both"/>
        <w:rPr>
          <w:rStyle w:val="Internethivatkozs"/>
          <w:rFonts w:ascii="Bitstream Vera Serif" w:hAnsi="Bitstream Vera Serif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</w:pPr>
      <w:r>
        <w:rPr>
          <w:rFonts w:ascii="Bitstream Vera Serif" w:hAnsi="Bitstream Vera Serif"/>
          <w:color w:val="000000"/>
          <w:sz w:val="24"/>
          <w:szCs w:val="24"/>
        </w:rPr>
        <w:t>A Super Bowl a fő amerikaifutball-bajnokság, az NFL döntője. Az NFL két konferenciája, az AFC és az NFC győztese játssza egymással. Az USA-ban kisebb fajta nemzeti ünnepnek számít az esemény, milliók nézik a televízióban. Az amerikai futball egyre nagyobb nemzetközi népszerűsége okán a világ többi táján is egyre több nézője van, bár Európában az időeltolódás miatt hajnalra csúszik a mérkőzés közvetítése, mivel az Egyesült Államokban a reklámok szempontjából oly fontos vasárnap esti főműsoridőben kezdik a mérkőzést. Az első Super Bowlt 1967-ben rendezték a két rivális amerikai futball liga (AFL, NFL) győztesei között, ekkor még AFL-NFL World Championship Game néven. Az AFL, és az NFL 1970-es egyesülése óta nevezik a mérkőzést hivatalosan is Super Bowlnak. </w:t>
      </w:r>
      <w:hyperlink r:id="rId12">
        <w:r>
          <w:rPr>
            <w:rStyle w:val="Internethivatkozs"/>
            <w:rFonts w:ascii="Bitstream Vera Serif" w:hAnsi="Bitstream Vera Serif"/>
            <w:strike w:val="false"/>
            <w:dstrike w:val="false"/>
            <w:color w:val="000000"/>
            <w:sz w:val="24"/>
            <w:szCs w:val="24"/>
            <w:u w:val="none"/>
            <w:effect w:val="none"/>
            <w:shd w:fill="auto" w:val="clear"/>
          </w:rPr>
          <w:t>[1]</w:t>
        </w:r>
      </w:hyperlink>
    </w:p>
    <w:p>
      <w:pPr>
        <w:pStyle w:val="Szvegtrzs"/>
        <w:spacing w:lineRule="auto" w:line="360"/>
        <w:jc w:val="both"/>
        <w:rPr/>
      </w:pPr>
      <w:r>
        <w:rPr/>
      </w:r>
    </w:p>
    <w:p>
      <w:pPr>
        <w:pStyle w:val="Szvegtrzs"/>
        <w:spacing w:lineRule="auto" w:line="360"/>
        <w:jc w:val="both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  <w:t>Mivel nagyon sokan kedvelik a sportágat, így számomra is megfelelő feladatnak bizonyult az, hogy kutatást végezzek a twitter adatok segítségével. Az USA-ban a twitter felhasználók száma nagyon magas, ami még egy fontos szempont. Úgy vélem, hogy a magas twitter felhasználás, valamint a sportághoz való ragaszkodás alapján értékes adatok nyerhetők ki a twitter adathalmazból.</w:t>
      </w:r>
    </w:p>
    <w:p>
      <w:pPr>
        <w:pStyle w:val="Szvegtrzs"/>
        <w:spacing w:lineRule="auto" w:line="360"/>
        <w:jc w:val="both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strike w:val="false"/>
          <w:dstrike w:val="false"/>
          <w:color w:val="000000"/>
          <w:sz w:val="24"/>
          <w:szCs w:val="24"/>
          <w:u w:val="none"/>
          <w:effect w:val="none"/>
          <w:shd w:fill="auto" w:val="clear"/>
        </w:rPr>
        <w:t>Az egyes csapatokra való hivatkozást tweetek alapján fogom elemezni.</w:t>
      </w:r>
      <w:r>
        <w:rPr>
          <w:rFonts w:ascii="Bitstream Vera Serif" w:hAnsi="Bitstream Vera Serif"/>
          <w:color w:val="000000"/>
          <w:sz w:val="24"/>
          <w:szCs w:val="24"/>
        </w:rPr>
        <w:br/>
      </w:r>
    </w:p>
    <w:p>
      <w:pPr>
        <w:pStyle w:val="Cmsor1"/>
        <w:spacing w:lineRule="auto" w:line="360"/>
        <w:rPr>
          <w:rFonts w:ascii="Bitstream Vera Serif" w:hAnsi="Bitstream Vera Serif"/>
          <w:color w:val="000000"/>
          <w:sz w:val="28"/>
          <w:szCs w:val="28"/>
        </w:rPr>
      </w:pPr>
      <w:r>
        <w:rPr>
          <w:rFonts w:ascii="Bitstream Vera Serif" w:hAnsi="Bitstream Vera Serif"/>
          <w:color w:val="000000"/>
          <w:sz w:val="28"/>
          <w:szCs w:val="28"/>
        </w:rPr>
        <w:t>4. Vizsgálati szempontok</w:t>
      </w:r>
    </w:p>
    <w:p>
      <w:pPr>
        <w:pStyle w:val="Szvegtrzs"/>
        <w:spacing w:lineRule="auto" w:line="360"/>
        <w:jc w:val="both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  <w:t>Arra a következtetésre jutottam, hogy a tweeteket dátum, valamint tweet szöveg alapján elemzem. Mivel twitter bejegyzésekről van szó, így feltételezem, hogy a győztes csapatnak szurkoló felhasználók tweetjeiben szerepel valamely a csapatra utaló hashtag.</w:t>
      </w:r>
    </w:p>
    <w:p>
      <w:pPr>
        <w:pStyle w:val="Cmsor1"/>
        <w:spacing w:lineRule="auto" w:line="360"/>
        <w:rPr>
          <w:rFonts w:ascii="Bitstream Vera Serif" w:hAnsi="Bitstream Vera Serif"/>
          <w:color w:val="000000"/>
          <w:sz w:val="28"/>
          <w:szCs w:val="28"/>
        </w:rPr>
      </w:pPr>
      <w:r>
        <w:rPr>
          <w:rFonts w:ascii="Bitstream Vera Serif" w:hAnsi="Bitstream Vera Serif"/>
          <w:color w:val="000000"/>
          <w:sz w:val="28"/>
          <w:szCs w:val="28"/>
        </w:rPr>
      </w:r>
    </w:p>
    <w:p>
      <w:pPr>
        <w:pStyle w:val="Cmsor1"/>
        <w:spacing w:lineRule="auto" w:line="360"/>
        <w:rPr>
          <w:rFonts w:ascii="Bitstream Vera Serif" w:hAnsi="Bitstream Vera Serif"/>
          <w:color w:val="000000"/>
          <w:sz w:val="28"/>
          <w:szCs w:val="28"/>
        </w:rPr>
      </w:pPr>
      <w:r>
        <w:rPr>
          <w:rFonts w:ascii="Bitstream Vera Serif" w:hAnsi="Bitstream Vera Serif"/>
          <w:color w:val="000000"/>
          <w:sz w:val="28"/>
          <w:szCs w:val="28"/>
        </w:rPr>
      </w:r>
    </w:p>
    <w:p>
      <w:pPr>
        <w:pStyle w:val="Cmsor1"/>
        <w:pageBreakBefore/>
        <w:spacing w:lineRule="auto" w:line="360"/>
        <w:rPr>
          <w:rFonts w:ascii="Bitstream Vera Serif" w:hAnsi="Bitstream Vera Serif"/>
          <w:color w:val="000000"/>
          <w:sz w:val="28"/>
          <w:szCs w:val="28"/>
        </w:rPr>
      </w:pPr>
      <w:r>
        <w:rPr>
          <w:rFonts w:ascii="Bitstream Vera Serif" w:hAnsi="Bitstream Vera Serif"/>
          <w:color w:val="000000"/>
          <w:sz w:val="28"/>
          <w:szCs w:val="28"/>
        </w:rPr>
        <w:t>5. Kutatás és hashtagek</w:t>
      </w:r>
    </w:p>
    <w:p>
      <w:pPr>
        <w:pStyle w:val="Szvegtrzs"/>
        <w:spacing w:lineRule="auto" w:line="360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  <w:t>Az előző fejezetben arról beszéltem, hogy valamilyen szabályszerűség alapján szűrjük ki a tweeteket. Kutatást végeztem a 2014, 2015, 2016-os super bowl kapcsán, a résztvevő csapatok kapcsán. A kutatás arra irányult, hogy megtudjam a csapatok beceneveit, rövidített neveit, amiből egy hashtag halmazt tudok felállítani az egyes csapatokra vonatkozóan.</w:t>
      </w:r>
    </w:p>
    <w:p>
      <w:pPr>
        <w:pStyle w:val="Cmsor2"/>
        <w:spacing w:lineRule="auto" w:line="360"/>
        <w:rPr>
          <w:rFonts w:ascii="Bitstream Vera Serif" w:hAnsi="Bitstream Vera Serif"/>
          <w:color w:val="000000"/>
          <w:sz w:val="26"/>
          <w:szCs w:val="26"/>
        </w:rPr>
      </w:pPr>
      <w:r>
        <w:rPr>
          <w:rFonts w:ascii="Bitstream Vera Serif" w:hAnsi="Bitstream Vera Serif"/>
          <w:color w:val="000000"/>
          <w:sz w:val="26"/>
          <w:szCs w:val="26"/>
        </w:rPr>
        <w:t>5.1 Kutatás eredménye</w:t>
      </w:r>
    </w:p>
    <w:p>
      <w:pPr>
        <w:pStyle w:val="Szvegtrzs"/>
        <w:spacing w:lineRule="auto" w:line="360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  <w:t>Érintett csapatok és a hozzá tartozó hashtagek, évekre bontva:</w:t>
      </w:r>
    </w:p>
    <w:p>
      <w:pPr>
        <w:pStyle w:val="Szvegtrzs"/>
        <w:spacing w:lineRule="auto" w:line="360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</w:r>
    </w:p>
    <w:tbl>
      <w:tblPr>
        <w:tblW w:w="9026" w:type="dxa"/>
        <w:jc w:val="left"/>
        <w:tblInd w:w="55" w:type="dxa"/>
        <w:tblBorders>
          <w:top w:val="nil"/>
          <w:left w:val="nil"/>
          <w:bottom w:val="nil"/>
          <w:insideH w:val="nil"/>
          <w:right w:val="nil"/>
          <w:insideV w:val="nil"/>
        </w:tblBorders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26"/>
      </w:tblGrid>
      <w:tr>
        <w:trPr>
          <w:cantSplit w:val="false"/>
        </w:trPr>
        <w:tc>
          <w:tcPr>
            <w:tcW w:w="902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EEEEEE" w:val="clear"/>
          </w:tcPr>
          <w:p>
            <w:pPr>
              <w:pStyle w:val="Szvegtrzs"/>
              <w:spacing w:lineRule="auto" w:line="240"/>
              <w:rPr>
                <w:rFonts w:ascii="Courier 10 Pitch" w:hAnsi="Courier 10 Pitch"/>
                <w:color w:val="000000"/>
                <w:sz w:val="24"/>
                <w:szCs w:val="24"/>
              </w:rPr>
            </w:pPr>
            <w:r>
              <w:rPr>
                <w:rFonts w:ascii="Courier 10 Pitch" w:hAnsi="Courier 10 Pitch"/>
                <w:color w:val="000000"/>
                <w:sz w:val="24"/>
                <w:szCs w:val="24"/>
              </w:rPr>
              <w:t>2014</w:t>
            </w:r>
          </w:p>
          <w:p>
            <w:pPr>
              <w:pStyle w:val="Szvegtrzs"/>
              <w:numPr>
                <w:ilvl w:val="0"/>
                <w:numId w:val="2"/>
              </w:numPr>
              <w:tabs>
                <w:tab w:val="left" w:pos="0" w:leader="none"/>
              </w:tabs>
              <w:spacing w:lineRule="auto" w:line="240"/>
              <w:ind w:left="707" w:right="0" w:hanging="283"/>
              <w:rPr>
                <w:rFonts w:ascii="Courier 10 Pitch" w:hAnsi="Courier 10 Pitch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pPr>
            <w:hyperlink r:id="rId13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Seattle Seahawks</w:t>
              </w:r>
            </w:hyperlink>
            <w:r>
              <w:rPr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urier 10 Pitch" w:hAnsi="Courier 10 Pitch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(győztes)</w:t>
            </w:r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14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#SEAHAWKSWin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15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#seahawks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16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#GoSeahawks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17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#Goseahawks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18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#goseahawks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19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#Seahawks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20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#SEAHAWKS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21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#Seattle</w:t>
              </w:r>
            </w:hyperlink>
          </w:p>
          <w:p>
            <w:pPr>
              <w:pStyle w:val="Szvegtrzs"/>
              <w:numPr>
                <w:ilvl w:val="0"/>
                <w:numId w:val="2"/>
              </w:numPr>
              <w:tabs>
                <w:tab w:val="left" w:pos="0" w:leader="none"/>
              </w:tabs>
              <w:spacing w:lineRule="auto" w:line="240"/>
              <w:ind w:left="707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22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Denver Broncos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23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#BroncosWin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24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#GoBroncos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25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#Broncos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26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#Denver</w:t>
              </w:r>
            </w:hyperlink>
          </w:p>
          <w:p>
            <w:pPr>
              <w:pStyle w:val="Szvegtrzs"/>
              <w:numPr>
                <w:ilvl w:val="1"/>
                <w:numId w:val="2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27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#DENVER</w:t>
              </w:r>
            </w:hyperlink>
          </w:p>
          <w:p>
            <w:pPr>
              <w:pStyle w:val="Szvegtrzs"/>
              <w:spacing w:lineRule="auto" w:line="240"/>
              <w:rPr>
                <w:rFonts w:ascii="Courier 10 Pitch" w:hAnsi="Courier 10 Pitch"/>
                <w:color w:val="000000"/>
                <w:sz w:val="24"/>
                <w:szCs w:val="24"/>
              </w:rPr>
            </w:pPr>
            <w:r>
              <w:rPr>
                <w:rFonts w:ascii="Courier 10 Pitch" w:hAnsi="Courier 10 Pitch"/>
                <w:color w:val="000000"/>
                <w:sz w:val="24"/>
                <w:szCs w:val="24"/>
              </w:rPr>
              <w:t>2015</w:t>
            </w:r>
          </w:p>
          <w:p>
            <w:pPr>
              <w:pStyle w:val="Szvegtrzs"/>
              <w:numPr>
                <w:ilvl w:val="0"/>
                <w:numId w:val="3"/>
              </w:numPr>
              <w:tabs>
                <w:tab w:val="left" w:pos="0" w:leader="none"/>
              </w:tabs>
              <w:spacing w:lineRule="auto" w:line="240"/>
              <w:ind w:left="707" w:right="0" w:hanging="283"/>
              <w:rPr>
                <w:rFonts w:ascii="Courier 10 Pitch" w:hAnsi="Courier 10 Pitch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pPr>
            <w:hyperlink r:id="rId28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New England Patriots</w:t>
              </w:r>
            </w:hyperlink>
            <w:r>
              <w:rPr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urier 10 Pitch" w:hAnsi="Courier 10 Pitch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(győztes)</w:t>
            </w:r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29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#Pats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0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#PATS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1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#PatsWin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2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#PatriotsWin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3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#GoPatriots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4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#Patriots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5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#PATRIOTS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6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#NewEngland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7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#NEP</w:t>
              </w:r>
            </w:hyperlink>
          </w:p>
          <w:p>
            <w:pPr>
              <w:pStyle w:val="Szvegtrzs"/>
              <w:numPr>
                <w:ilvl w:val="0"/>
                <w:numId w:val="3"/>
              </w:numPr>
              <w:tabs>
                <w:tab w:val="left" w:pos="0" w:leader="none"/>
              </w:tabs>
              <w:spacing w:lineRule="auto" w:line="240"/>
              <w:ind w:left="707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8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Seattle Seahawks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39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#SEAHAWKSWin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0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#seahawks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1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#GoSeahawks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2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#Goseahawks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3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#goseahawks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4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#Seahawks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5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#SEAHAWKS</w:t>
              </w:r>
            </w:hyperlink>
          </w:p>
          <w:p>
            <w:pPr>
              <w:pStyle w:val="Szvegtrzs"/>
              <w:numPr>
                <w:ilvl w:val="1"/>
                <w:numId w:val="3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6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#Seattle</w:t>
              </w:r>
            </w:hyperlink>
          </w:p>
          <w:p>
            <w:pPr>
              <w:pStyle w:val="Szvegtrzs"/>
              <w:spacing w:lineRule="auto" w:line="240"/>
              <w:rPr>
                <w:rFonts w:ascii="Courier 10 Pitch" w:hAnsi="Courier 10 Pitch"/>
                <w:color w:val="000000"/>
                <w:sz w:val="24"/>
                <w:szCs w:val="24"/>
              </w:rPr>
            </w:pPr>
            <w:r>
              <w:rPr>
                <w:rFonts w:ascii="Courier 10 Pitch" w:hAnsi="Courier 10 Pitch"/>
                <w:color w:val="000000"/>
                <w:sz w:val="24"/>
                <w:szCs w:val="24"/>
              </w:rPr>
              <w:t>2016</w:t>
            </w:r>
          </w:p>
          <w:p>
            <w:pPr>
              <w:pStyle w:val="Szvegtrzs"/>
              <w:numPr>
                <w:ilvl w:val="0"/>
                <w:numId w:val="4"/>
              </w:numPr>
              <w:tabs>
                <w:tab w:val="left" w:pos="0" w:leader="none"/>
              </w:tabs>
              <w:spacing w:lineRule="auto" w:line="240"/>
              <w:ind w:left="707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7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Caroline Panthers</w:t>
              </w:r>
            </w:hyperlink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8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#PanthersWin</w:t>
              </w:r>
            </w:hyperlink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49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#pantherswin</w:t>
              </w:r>
            </w:hyperlink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50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#panthers</w:t>
              </w:r>
            </w:hyperlink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51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#Panthers</w:t>
              </w:r>
            </w:hyperlink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52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#Carolina</w:t>
              </w:r>
            </w:hyperlink>
          </w:p>
          <w:p>
            <w:pPr>
              <w:pStyle w:val="Szvegtrzs"/>
              <w:numPr>
                <w:ilvl w:val="0"/>
                <w:numId w:val="4"/>
              </w:numPr>
              <w:tabs>
                <w:tab w:val="left" w:pos="0" w:leader="none"/>
              </w:tabs>
              <w:spacing w:lineRule="auto" w:line="240"/>
              <w:ind w:left="707" w:right="0" w:hanging="283"/>
              <w:rPr>
                <w:rFonts w:ascii="Courier 10 Pitch" w:hAnsi="Courier 10 Pitch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</w:pPr>
            <w:hyperlink r:id="rId53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Denver Broncos</w:t>
              </w:r>
            </w:hyperlink>
            <w:r>
              <w:rPr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  <w:t xml:space="preserve"> </w:t>
            </w:r>
            <w:r>
              <w:rPr>
                <w:rFonts w:ascii="Courier 10 Pitch" w:hAnsi="Courier 10 Pitch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(győztes)</w:t>
            </w:r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54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#BroncosWin</w:t>
              </w:r>
            </w:hyperlink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55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#GoBroncos</w:t>
              </w:r>
            </w:hyperlink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56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#Broncos</w:t>
              </w:r>
            </w:hyperlink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57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#Denver</w:t>
              </w:r>
            </w:hyperlink>
          </w:p>
          <w:p>
            <w:pPr>
              <w:pStyle w:val="Szvegtrzs"/>
              <w:numPr>
                <w:ilvl w:val="1"/>
                <w:numId w:val="4"/>
              </w:numPr>
              <w:tabs>
                <w:tab w:val="left" w:pos="0" w:leader="none"/>
              </w:tabs>
              <w:spacing w:lineRule="auto" w:line="240" w:before="0" w:after="140"/>
              <w:ind w:left="1414" w:right="0" w:hanging="283"/>
              <w:rPr>
                <w:rStyle w:val="Internethivatkozs"/>
                <w:rFonts w:ascii="Courier 10 Pitch" w:hAnsi="Courier 10 Pitch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pacing w:val="0"/>
                <w:sz w:val="24"/>
                <w:szCs w:val="24"/>
                <w:u w:val="none"/>
                <w:effect w:val="none"/>
                <w:shd w:fill="auto" w:val="clear"/>
              </w:rPr>
            </w:pPr>
            <w:hyperlink r:id="rId58">
              <w:r>
                <w:rPr>
                  <w:rStyle w:val="Internethivatkozs"/>
                  <w:rFonts w:ascii="Courier 10 Pitch" w:hAnsi="Courier 10 Pitch"/>
                  <w:b w:val="false"/>
                  <w:i w:val="false"/>
                  <w:caps w:val="false"/>
                  <w:smallCaps w:val="false"/>
                  <w:strike w:val="false"/>
                  <w:dstrike w:val="false"/>
                  <w:color w:val="000000"/>
                  <w:spacing w:val="0"/>
                  <w:sz w:val="24"/>
                  <w:szCs w:val="24"/>
                  <w:u w:val="none"/>
                  <w:effect w:val="none"/>
                  <w:shd w:fill="auto" w:val="clear"/>
                </w:rPr>
                <w:t>#DENVER</w:t>
              </w:r>
            </w:hyperlink>
          </w:p>
        </w:tc>
      </w:tr>
    </w:tbl>
    <w:p>
      <w:pPr>
        <w:pStyle w:val="Szvegtrzs"/>
        <w:spacing w:lineRule="auto" w:line="360"/>
        <w:rPr>
          <w:rFonts w:ascii="Bitstream Vera Serif" w:hAnsi="Bitstream Vera Serif"/>
          <w:color w:val="000000"/>
          <w:sz w:val="24"/>
          <w:szCs w:val="24"/>
        </w:rPr>
      </w:pPr>
      <w:r>
        <w:rPr>
          <w:rFonts w:ascii="Bitstream Vera Serif" w:hAnsi="Bitstream Vera Serif"/>
          <w:color w:val="000000"/>
          <w:sz w:val="24"/>
          <w:szCs w:val="24"/>
        </w:rPr>
      </w:r>
    </w:p>
    <w:p>
      <w:pPr>
        <w:pStyle w:val="Szvegtrzs"/>
        <w:spacing w:lineRule="auto" w:line="240"/>
        <w:rPr/>
      </w:pPr>
      <w:r>
        <w:rPr/>
      </w:r>
    </w:p>
    <w:p>
      <w:pPr>
        <w:pStyle w:val="Szvegtrzs"/>
        <w:spacing w:lineRule="auto" w:line="360"/>
        <w:rPr>
          <w:rFonts w:ascii="Bitstream Vera Sans" w:hAnsi="Bitstream Vera Sans"/>
          <w:sz w:val="24"/>
          <w:szCs w:val="24"/>
        </w:rPr>
      </w:pPr>
      <w:r>
        <w:rPr>
          <w:rFonts w:ascii="Bitstream Vera Sans" w:hAnsi="Bitstream Vera Sans"/>
          <w:sz w:val="24"/>
          <w:szCs w:val="24"/>
        </w:rPr>
      </w:r>
    </w:p>
    <w:p>
      <w:pPr>
        <w:pStyle w:val="Szvegtrzs"/>
        <w:spacing w:lineRule="auto" w:line="360"/>
        <w:rPr>
          <w:rFonts w:ascii="Bitstream Vera Sans" w:hAnsi="Bitstream Vera Sans"/>
          <w:sz w:val="28"/>
          <w:szCs w:val="28"/>
        </w:rPr>
      </w:pPr>
      <w:r>
        <w:rPr>
          <w:rFonts w:ascii="Bitstream Vera Sans" w:hAnsi="Bitstream Vera Sans"/>
          <w:sz w:val="28"/>
          <w:szCs w:val="28"/>
        </w:rPr>
      </w:r>
    </w:p>
    <w:p>
      <w:pPr>
        <w:pStyle w:val="Szvegtrzs"/>
        <w:pageBreakBefore/>
        <w:spacing w:lineRule="auto" w:line="360"/>
        <w:rPr>
          <w:rFonts w:ascii="Bitstream Vera Sans" w:hAnsi="Bitstream Vera Sans"/>
          <w:sz w:val="28"/>
          <w:szCs w:val="28"/>
        </w:rPr>
      </w:pPr>
      <w:r>
        <w:rPr>
          <w:rFonts w:ascii="Bitstream Vera Sans" w:hAnsi="Bitstream Vera Sans"/>
          <w:sz w:val="28"/>
          <w:szCs w:val="28"/>
        </w:rPr>
        <w:t>6. Grafikonok</w:t>
      </w:r>
    </w:p>
    <w:p>
      <w:pPr>
        <w:pStyle w:val="Cmsor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6.1. Grafikonok super bowlok szerint</w:t>
      </w:r>
    </w:p>
    <w:p>
      <w:pPr>
        <w:pStyle w:val="Szvegtrzs"/>
        <w:jc w:val="both"/>
        <w:rPr>
          <w:b/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A következő grafikonokon látható az, hogy az egyes csapatok hashtagjeit hányan használták az érintett </w:t>
      </w:r>
      <w:r>
        <w:rPr>
          <w:b/>
          <w:color w:val="000000"/>
          <w:sz w:val="24"/>
          <w:szCs w:val="24"/>
        </w:rPr>
        <w:t xml:space="preserve">super bowlt megelőző </w:t>
      </w:r>
      <w:r>
        <w:rPr>
          <w:b/>
          <w:color w:val="000000"/>
          <w:sz w:val="24"/>
          <w:szCs w:val="24"/>
          <w:u w:val="single"/>
        </w:rPr>
        <w:t>3 hónapban</w:t>
      </w:r>
    </w:p>
    <w:p>
      <w:pPr>
        <w:pStyle w:val="Szvegtrzs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45085</wp:posOffset>
            </wp:positionV>
            <wp:extent cx="4257675" cy="589597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zvegtrzs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p>
      <w:pPr>
        <w:pStyle w:val="Cmsor2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</w:r>
    </w:p>
    <w:p>
      <w:pPr>
        <w:pStyle w:val="Cmsor2"/>
        <w:pageBreakBefore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6.2. Grafikon hashtag szerint</w:t>
      </w:r>
    </w:p>
    <w:p>
      <w:pPr>
        <w:pStyle w:val="Szvegtrzs"/>
        <w:jc w:val="both"/>
        <w:rPr>
          <w:b/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A következő grafikonokon látható az, hogy az hányan használták az egyes hashtegeket supwer bowlokra bontva az érintett </w:t>
      </w:r>
      <w:r>
        <w:rPr>
          <w:b/>
          <w:color w:val="000000"/>
          <w:sz w:val="24"/>
          <w:szCs w:val="24"/>
        </w:rPr>
        <w:t xml:space="preserve">super bowlt megelőző </w:t>
      </w:r>
      <w:r>
        <w:rPr>
          <w:b/>
          <w:color w:val="000000"/>
          <w:sz w:val="24"/>
          <w:szCs w:val="24"/>
          <w:u w:val="single"/>
        </w:rPr>
        <w:t>3 hónapban</w:t>
      </w:r>
    </w:p>
    <w:p>
      <w:pPr>
        <w:pStyle w:val="Szvegtrzs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457454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Cmsor1"/>
        <w:pageBreakBefore/>
        <w:jc w:val="both"/>
        <w:rPr>
          <w:rFonts w:ascii="Bitstream Vera Serif" w:hAnsi="Bitstream Vera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Bitstream Vera Serif" w:hAnsi="Bitstream Vera Serif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7. Összefoglaló</w:t>
      </w:r>
    </w:p>
    <w:p>
      <w:pPr>
        <w:pStyle w:val="Szvegtrzs"/>
        <w:widowControl/>
        <w:spacing w:before="0" w:after="150"/>
        <w:ind w:left="0" w:right="0" w:hanging="0"/>
        <w:jc w:val="both"/>
        <w:rPr>
          <w:rFonts w:ascii="Bitstream Vera Serif" w:hAnsi="Bitstream Vera 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Bitstream Vera Serif" w:hAnsi="Bitstream Vera Serif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 kutatás során bepillantást nyerhettem a twitter, valamint konkrétan a super bowl esemény rejtelmeibe. Az eredménytermék, amit készítetettem könnyen átalakítható más, egyéb témáju twitter adathalmazt vizsgáló programmá. Az eredmény, amit a program készít egy json fájl, amit bármely programnyelven könnyen fel lehet dolgozni.</w:t>
      </w:r>
    </w:p>
    <w:p>
      <w:pPr>
        <w:pStyle w:val="Szvegtrzs"/>
        <w:spacing w:before="0" w:after="1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</w:r>
    </w:p>
    <w:sectPr>
      <w:footerReference w:type="default" r:id="rId61"/>
      <w:type w:val="nextPage"/>
      <w:pgSz w:w="11906" w:h="16838"/>
      <w:pgMar w:left="1440" w:right="1440" w:header="0" w:top="1440" w:footer="720" w:bottom="1440" w:gutter="0"/>
      <w:pgNumType w:fmt="decimal"/>
      <w:formProt w:val="false"/>
      <w:titlePg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Bitstream Vera Serif">
    <w:charset w:val="01"/>
    <w:family w:val="roman"/>
    <w:pitch w:val="variable"/>
  </w:font>
  <w:font w:name="Courier 10 Pitch">
    <w:charset w:val="01"/>
    <w:family w:val="auto"/>
    <w:pitch w:val="fixed"/>
  </w:font>
  <w:font w:name="Bitstream Vera Sans">
    <w:charset w:val="01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Llb"/>
      <w:rPr>
        <w:lang w:val="hu-HU"/>
      </w:rPr>
    </w:pPr>
    <w:r>
      <w:rPr>
        <w:lang w:val="hu-HU"/>
      </w:rPr>
      <w:t xml:space="preserve">2. </w:t>
    </w:r>
    <w:r>
      <w:rPr>
        <w:lang w:val="hu-HU"/>
      </w:rPr>
      <w:fldChar w:fldCharType="begin"/>
    </w:r>
    <w:r>
      <w:instrText> PAGE </w:instrText>
    </w:r>
    <w:r>
      <w:fldChar w:fldCharType="separate"/>
    </w:r>
    <w:r>
      <w:t>8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" w:cs=""/>
        <w:lang w:val="en-US" w:eastAsia="ja-JP" w:bidi="ar-SA"/>
      </w:rPr>
    </w:rPrDefault>
    <w:pPrDefault>
      <w:pPr>
        <w:spacing w:lineRule="auto" w:line="264"/>
      </w:pPr>
    </w:pPrDefault>
  </w:docDefaults>
  <w:latentStyles w:count="371" w:defQFormat="0" w:defUnhideWhenUsed="0" w:defSemiHidden="0" w:defUIPriority="99" w:defLockedState="0">
    <w:lsdException w:qFormat="1" w:uiPriority="0" w:name="Normal"/>
    <w:lsdException w:qFormat="1" w:uiPriority="9" w:name="heading 1"/>
    <w:lsdException w:qFormat="1" w:semiHidden="1" w:uiPriority="9" w:unhideWhenUsed="1" w:name="heading 2"/>
    <w:lsdException w:qFormat="1" w:semiHidden="1" w:uiPriority="9" w:unhideWhenUsed="1" w:name="heading 3"/>
    <w:lsdException w:qFormat="1" w:semiHidden="1" w:uiPriority="9" w:unhideWhenUsed="1" w:name="heading 4"/>
    <w:lsdException w:qFormat="1" w:semiHidden="1" w:uiPriority="9" w:unhideWhenUsed="1" w:name="heading 5"/>
    <w:lsdException w:qFormat="1" w:semiHidden="1" w:uiPriority="9" w:unhideWhenUsed="1" w:name="heading 6"/>
    <w:lsdException w:qFormat="1" w:semiHidden="1" w:uiPriority="9" w:unhideWhenUsed="1" w:name="heading 7"/>
    <w:lsdException w:qFormat="1" w:semiHidden="1" w:uiPriority="9" w:unhideWhenUsed="1" w:name="heading 8"/>
    <w:lsdException w:qFormat="1" w:semiHidden="1" w:uiPriority="9" w:unhideWhenUsed="1" w:name="heading 9"/>
    <w:lsdException w:semiHidden="1" w:unhideWhenUsed="1" w:name="index 1"/>
    <w:lsdException w:semiHidden="1" w:unhideWhenUsed="1" w:name="index 2"/>
    <w:lsdException w:semiHidden="1" w:unhideWhenUsed="1" w:name="index 3"/>
    <w:lsdException w:semiHidden="1" w:unhideWhenUsed="1" w:name="index 4"/>
    <w:lsdException w:semiHidden="1" w:unhideWhenUsed="1" w:name="index 5"/>
    <w:lsdException w:semiHidden="1" w:unhideWhenUsed="1" w:name="index 6"/>
    <w:lsdException w:semiHidden="1" w:unhideWhenUsed="1" w:name="index 7"/>
    <w:lsdException w:semiHidden="1" w:unhideWhenUsed="1" w:name="index 8"/>
    <w:lsdException w:semiHidden="1" w:unhideWhenUsed="1" w:name="index 9"/>
    <w:lsdException w:semiHidden="1" w:uiPriority="39" w:unhideWhenUsed="1" w:name="toc 1"/>
    <w:lsdException w:semiHidden="1" w:uiPriority="39" w:unhideWhenUsed="1" w:name="toc 2"/>
    <w:lsdException w:semiHidden="1" w:uiPriority="39" w:unhideWhenUsed="1" w:name="toc 3"/>
    <w:lsdException w:semiHidden="1" w:uiPriority="39" w:unhideWhenUsed="1" w:name="toc 4"/>
    <w:lsdException w:semiHidden="1" w:uiPriority="39" w:unhideWhenUsed="1" w:name="toc 5"/>
    <w:lsdException w:semiHidden="1" w:uiPriority="39" w:unhideWhenUsed="1" w:name="toc 6"/>
    <w:lsdException w:semiHidden="1" w:uiPriority="39" w:unhideWhenUsed="1" w:name="toc 7"/>
    <w:lsdException w:semiHidden="1" w:uiPriority="39" w:unhideWhenUsed="1" w:name="toc 8"/>
    <w:lsdException w:semiHidden="1" w:uiPriority="39" w:unhideWhenUsed="1" w:name="toc 9"/>
    <w:lsdException w:semiHidden="1" w:unhideWhenUsed="1" w:name="Normal Indent"/>
    <w:lsdException w:semiHidden="1" w:unhideWhenUsed="1" w:name="footnote text"/>
    <w:lsdException w:semiHidden="1" w:unhideWhenUsed="1" w:name="annotation text"/>
    <w:lsdException w:semiHidden="1" w:unhideWhenUsed="1" w:name="header"/>
    <w:lsdException w:qFormat="1" w:semiHidden="1" w:unhideWhenUsed="1" w:name="footer"/>
    <w:lsdException w:semiHidden="1" w:unhideWhenUsed="1" w:name="index heading"/>
    <w:lsdException w:qFormat="1" w:semiHidden="1" w:uiPriority="35" w:unhideWhenUsed="1" w:name="caption"/>
    <w:lsdException w:semiHidden="1" w:unhideWhenUsed="1" w:name="table of figures"/>
    <w:lsdException w:semiHidden="1" w:unhideWhenUsed="1" w:name="envelope address"/>
    <w:lsdException w:semiHidden="1" w:unhideWhenUsed="1" w:name="envelope return"/>
    <w:lsdException w:semiHidden="1" w:unhideWhenUsed="1" w:name="footnote reference"/>
    <w:lsdException w:semiHidden="1" w:unhideWhenUsed="1" w:name="annotation reference"/>
    <w:lsdException w:semiHidden="1" w:unhideWhenUsed="1" w:name="line number"/>
    <w:lsdException w:semiHidden="1" w:unhideWhenUsed="1" w:name="page number"/>
    <w:lsdException w:semiHidden="1" w:unhideWhenUsed="1" w:name="endnote reference"/>
    <w:lsdException w:semiHidden="1" w:unhideWhenUsed="1" w:name="endnote text"/>
    <w:lsdException w:semiHidden="1" w:unhideWhenUsed="1" w:name="table of authorities"/>
    <w:lsdException w:semiHidden="1" w:unhideWhenUsed="1" w:name="macro"/>
    <w:lsdException w:semiHidden="1" w:unhideWhenUsed="1" w:name="toa heading"/>
    <w:lsdException w:semiHidden="1" w:unhideWhenUsed="1" w:name="List"/>
    <w:lsdException w:qFormat="1" w:semiHidden="1" w:uiPriority="2" w:unhideWhenUsed="1" w:name="List Bullet"/>
    <w:lsdException w:semiHidden="1" w:unhideWhenUsed="1" w:name="List Number"/>
    <w:lsdException w:semiHidden="1" w:unhideWhenUsed="1" w:name="List 2"/>
    <w:lsdException w:semiHidden="1" w:unhideWhenUsed="1" w:name="List 3"/>
    <w:lsdException w:semiHidden="1" w:unhideWhenUsed="1" w:name="List 4"/>
    <w:lsdException w:semiHidden="1" w:unhideWhenUsed="1" w:name="List 5"/>
    <w:lsdException w:semiHidden="1" w:unhideWhenUsed="1" w:name="List Bullet 2"/>
    <w:lsdException w:semiHidden="1" w:unhideWhenUsed="1" w:name="List Bullet 3"/>
    <w:lsdException w:semiHidden="1" w:unhideWhenUsed="1" w:name="List Bullet 4"/>
    <w:lsdException w:semiHidden="1" w:unhideWhenUsed="1" w:name="List Bullet 5"/>
    <w:lsdException w:semiHidden="1" w:unhideWhenUsed="1" w:name="List Number 2"/>
    <w:lsdException w:semiHidden="1" w:unhideWhenUsed="1" w:name="List Number 3"/>
    <w:lsdException w:semiHidden="1" w:unhideWhenUsed="1" w:name="List Number 4"/>
    <w:lsdException w:semiHidden="1" w:unhideWhenUsed="1" w:name="List Number 5"/>
    <w:lsdException w:qFormat="1" w:semiHidden="1" w:uiPriority="2" w:unhideWhenUsed="1" w:name="Title"/>
    <w:lsdException w:qFormat="1" w:semiHidden="1" w:unhideWhenUsed="1" w:name="Closing"/>
    <w:lsdException w:qFormat="1" w:semiHidden="1" w:unhideWhenUsed="1" w:name="Signature"/>
    <w:lsdException w:semiHidden="1" w:uiPriority="1" w:unhideWhenUsed="1" w:name="Default Paragraph Font"/>
    <w:lsdException w:semiHidden="1" w:unhideWhenUsed="1" w:name="Body Text"/>
    <w:lsdException w:semiHidden="1" w:unhideWhenUsed="1" w:name="Body Text Indent"/>
    <w:lsdException w:semiHidden="1" w:unhideWhenUsed="1" w:name="List Continue"/>
    <w:lsdException w:semiHidden="1" w:unhideWhenUsed="1" w:name="List Continue 2"/>
    <w:lsdException w:semiHidden="1" w:unhideWhenUsed="1" w:name="List Continue 3"/>
    <w:lsdException w:semiHidden="1" w:unhideWhenUsed="1" w:name="List Continue 4"/>
    <w:lsdException w:semiHidden="1" w:unhideWhenUsed="1" w:name="List Continue 5"/>
    <w:lsdException w:semiHidden="1" w:unhideWhenUsed="1" w:name="Message Header"/>
    <w:lsdException w:qFormat="1" w:semiHidden="1" w:uiPriority="11" w:unhideWhenUsed="1" w:name="Subtitle"/>
    <w:lsdException w:qFormat="1" w:semiHidden="1" w:unhideWhenUsed="1" w:name="Salutation"/>
    <w:lsdException w:qFormat="1" w:semiHidden="1" w:unhideWhenUsed="1" w:name="Date"/>
    <w:lsdException w:semiHidden="1" w:unhideWhenUsed="1" w:name="Body Text First Indent"/>
    <w:lsdException w:semiHidden="1" w:unhideWhenUsed="1" w:name="Body Text First Indent 2"/>
    <w:lsdException w:semiHidden="1" w:unhideWhenUsed="1" w:name="Note Heading"/>
    <w:lsdException w:semiHidden="1" w:unhideWhenUsed="1" w:name="Body Text 2"/>
    <w:lsdException w:semiHidden="1" w:unhideWhenUsed="1" w:name="Body Text 3"/>
    <w:lsdException w:semiHidden="1" w:unhideWhenUsed="1" w:name="Body Text Indent 2"/>
    <w:lsdException w:semiHidden="1" w:unhideWhenUsed="1" w:name="Body Text Indent 3"/>
    <w:lsdException w:semiHidden="1" w:unhideWhenUsed="1" w:name="Block Text"/>
    <w:lsdException w:semiHidden="1" w:unhideWhenUsed="1" w:name="Hyperlink"/>
    <w:lsdException w:semiHidden="1" w:unhideWhenUsed="1" w:name="FollowedHyperlink"/>
    <w:lsdException w:qFormat="1" w:semiHidden="1" w:uiPriority="22" w:unhideWhenUsed="1" w:name="Strong"/>
    <w:lsdException w:qFormat="1" w:semiHidden="1" w:uiPriority="20" w:unhideWhenUsed="1" w:name="Emphasis"/>
    <w:lsdException w:semiHidden="1" w:unhideWhenUsed="1" w:name="Document Map"/>
    <w:lsdException w:semiHidden="1" w:unhideWhenUsed="1" w:name="Plain Text"/>
    <w:lsdException w:semiHidden="1" w:unhideWhenUsed="1" w:name="E-mail Signature"/>
    <w:lsdException w:semiHidden="1" w:unhideWhenUsed="1" w:name="HTML Top of Form"/>
    <w:lsdException w:semiHidden="1" w:unhideWhenUsed="1" w:name="HTML Bottom of Form"/>
    <w:lsdException w:semiHidden="1" w:unhideWhenUsed="1" w:name="Normal (Web)"/>
    <w:lsdException w:semiHidden="1" w:unhideWhenUsed="1" w:name="HTML Acronym"/>
    <w:lsdException w:semiHidden="1" w:unhideWhenUsed="1" w:name="HTML Address"/>
    <w:lsdException w:semiHidden="1" w:unhideWhenUsed="1" w:name="HTML Cite"/>
    <w:lsdException w:semiHidden="1" w:unhideWhenUsed="1" w:name="HTML Code"/>
    <w:lsdException w:semiHidden="1" w:unhideWhenUsed="1" w:name="HTML Definition"/>
    <w:lsdException w:semiHidden="1" w:unhideWhenUsed="1" w:name="HTML Keyboard"/>
    <w:lsdException w:semiHidden="1" w:unhideWhenUsed="1" w:name="HTML Preformatted"/>
    <w:lsdException w:semiHidden="1" w:unhideWhenUsed="1" w:name="HTML Sample"/>
    <w:lsdException w:semiHidden="1" w:unhideWhenUsed="1" w:name="HTML Typewriter"/>
    <w:lsdException w:semiHidden="1" w:unhideWhenUsed="1" w:name="HTML Variable"/>
    <w:lsdException w:semiHidden="1" w:unhideWhenUsed="1" w:name="Normal Table"/>
    <w:lsdException w:semiHidden="1" w:unhideWhenUsed="1" w:name="annotation subject"/>
    <w:lsdException w:semiHidden="1" w:unhideWhenUsed="1" w:name="No List"/>
    <w:lsdException w:semiHidden="1" w:unhideWhenUsed="1" w:name="Outline List 1"/>
    <w:lsdException w:semiHidden="1" w:unhideWhenUsed="1" w:name="Outline List 2"/>
    <w:lsdException w:semiHidden="1" w:unhideWhenUsed="1" w:name="Outline List 3"/>
    <w:lsdException w:semiHidden="1" w:unhideWhenUsed="1" w:name="Table Simple 1"/>
    <w:lsdException w:semiHidden="1" w:unhideWhenUsed="1" w:name="Table Simple 2"/>
    <w:lsdException w:semiHidden="1" w:unhideWhenUsed="1" w:name="Table Simple 3"/>
    <w:lsdException w:semiHidden="1" w:unhideWhenUsed="1" w:name="Table Classic 1"/>
    <w:lsdException w:semiHidden="1" w:unhideWhenUsed="1" w:name="Table Classic 2"/>
    <w:lsdException w:semiHidden="1" w:unhideWhenUsed="1" w:name="Table Classic 3"/>
    <w:lsdException w:semiHidden="1" w:unhideWhenUsed="1" w:name="Table Classic 4"/>
    <w:lsdException w:semiHidden="1" w:unhideWhenUsed="1" w:name="Table Colorful 1"/>
    <w:lsdException w:semiHidden="1" w:unhideWhenUsed="1" w:name="Table Colorful 2"/>
    <w:lsdException w:semiHidden="1" w:unhideWhenUsed="1" w:name="Table Colorful 3"/>
    <w:lsdException w:semiHidden="1" w:unhideWhenUsed="1" w:name="Table Columns 1"/>
    <w:lsdException w:semiHidden="1" w:unhideWhenUsed="1" w:name="Table Columns 2"/>
    <w:lsdException w:semiHidden="1" w:unhideWhenUsed="1" w:name="Table Columns 3"/>
    <w:lsdException w:semiHidden="1" w:unhideWhenUsed="1" w:name="Table Columns 4"/>
    <w:lsdException w:semiHidden="1" w:unhideWhenUsed="1" w:name="Table Columns 5"/>
    <w:lsdException w:semiHidden="1" w:unhideWhenUsed="1" w:name="Table Grid 1"/>
    <w:lsdException w:semiHidden="1" w:unhideWhenUsed="1" w:name="Table Grid 2"/>
    <w:lsdException w:semiHidden="1" w:unhideWhenUsed="1" w:name="Table Grid 3"/>
    <w:lsdException w:semiHidden="1" w:unhideWhenUsed="1" w:name="Table Grid 4"/>
    <w:lsdException w:semiHidden="1" w:unhideWhenUsed="1" w:name="Table Grid 5"/>
    <w:lsdException w:semiHidden="1" w:unhideWhenUsed="1" w:name="Table Grid 6"/>
    <w:lsdException w:semiHidden="1" w:unhideWhenUsed="1" w:name="Table Grid 7"/>
    <w:lsdException w:semiHidden="1" w:unhideWhenUsed="1" w:name="Table Grid 8"/>
    <w:lsdException w:semiHidden="1" w:unhideWhenUsed="1" w:name="Table List 1"/>
    <w:lsdException w:semiHidden="1" w:unhideWhenUsed="1" w:name="Table List 2"/>
    <w:lsdException w:semiHidden="1" w:unhideWhenUsed="1" w:name="Table List 3"/>
    <w:lsdException w:semiHidden="1" w:unhideWhenUsed="1" w:name="Table List 4"/>
    <w:lsdException w:semiHidden="1" w:unhideWhenUsed="1" w:name="Table List 5"/>
    <w:lsdException w:semiHidden="1" w:unhideWhenUsed="1" w:name="Table List 6"/>
    <w:lsdException w:semiHidden="1" w:unhideWhenUsed="1" w:name="Table List 7"/>
    <w:lsdException w:semiHidden="1" w:unhideWhenUsed="1" w:name="Table List 8"/>
    <w:lsdException w:semiHidden="1" w:unhideWhenUsed="1" w:name="Table 3D effects 1"/>
    <w:lsdException w:semiHidden="1" w:unhideWhenUsed="1" w:name="Table 3D effects 2"/>
    <w:lsdException w:semiHidden="1" w:unhideWhenUsed="1" w:name="Table 3D effects 3"/>
    <w:lsdException w:semiHidden="1" w:unhideWhenUsed="1" w:name="Table Contemporary"/>
    <w:lsdException w:semiHidden="1" w:unhideWhenUsed="1" w:name="Table Elegant"/>
    <w:lsdException w:semiHidden="1" w:unhideWhenUsed="1" w:name="Table Professional"/>
    <w:lsdException w:semiHidden="1" w:unhideWhenUsed="1" w:name="Table Subtle 1"/>
    <w:lsdException w:semiHidden="1" w:unhideWhenUsed="1" w:name="Table Subtle 2"/>
    <w:lsdException w:semiHidden="1" w:unhideWhenUsed="1" w:name="Table Web 1"/>
    <w:lsdException w:semiHidden="1" w:unhideWhenUsed="1" w:name="Table Web 2"/>
    <w:lsdException w:semiHidden="1" w:unhideWhenUsed="1" w:name="Table Web 3"/>
    <w:lsdException w:semiHidden="1" w:unhideWhenUsed="1" w:name="Balloon Text"/>
    <w:lsdException w:uiPriority="39" w:name="Table Grid"/>
    <w:lsdException w:semiHidden="1" w:unhideWhenUsed="1" w:name="Table Theme"/>
    <w:lsdException w:semiHidden="1" w:name="Placeholder Text"/>
    <w:lsdException w:qFormat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semiHidden="1" w:uiPriority="34" w:unhideWhenUsed="1" w:name="List Paragraph"/>
    <w:lsdException w:qFormat="1" w:semiHidden="1" w:uiPriority="29" w:unhideWhenUsed="1" w:name="Quote"/>
    <w:lsdException w:qFormat="1" w:semiHidden="1" w:uiPriority="30" w:unhideWhenUsed="1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semiHidden="1" w:uiPriority="19" w:unhideWhenUsed="1" w:name="Subtle Emphasis"/>
    <w:lsdException w:qFormat="1" w:semiHidden="1" w:uiPriority="21" w:unhideWhenUsed="1" w:name="Intense Emphasis"/>
    <w:lsdException w:qFormat="1" w:semiHidden="1" w:uiPriority="31" w:unhideWhenUsed="1" w:name="Subtle Reference"/>
    <w:lsdException w:qFormat="1" w:semiHidden="1" w:uiPriority="32" w:unhideWhenUsed="1" w:name="Intense Reference"/>
    <w:lsdException w:qFormat="1" w:semiHidden="1" w:uiPriority="33" w:unhideWhenUsed="1" w:name="Book Title"/>
    <w:lsdException w:semiHidden="1" w:uiPriority="37" w:unhideWhenUsed="1" w:name="Bibliography"/>
    <w:lsdException w:qFormat="1" w:semiHidden="1" w:uiPriority="39" w:unhideWhenUsed="1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64" w:before="0" w:after="200"/>
      <w:jc w:val="left"/>
    </w:pPr>
    <w:rPr>
      <w:rFonts w:ascii="Calibri" w:hAnsi="Calibri" w:eastAsia="" w:cs=""/>
      <w:color w:val="00000A"/>
      <w:sz w:val="20"/>
      <w:szCs w:val="20"/>
      <w:lang w:val="en-US" w:eastAsia="ja-JP" w:bidi="ar-SA"/>
    </w:rPr>
  </w:style>
  <w:style w:type="paragraph" w:styleId="Cmsor1">
    <w:name w:val="Címsor 1"/>
    <w:uiPriority w:val="9"/>
    <w:qFormat/>
    <w:link w:val="Cmsor1Char"/>
    <w:basedOn w:val="Normal"/>
    <w:pPr>
      <w:keepNext/>
      <w:keepLines/>
      <w:spacing w:before="240" w:after="0"/>
      <w:outlineLvl w:val="0"/>
    </w:pPr>
    <w:rPr>
      <w:rFonts w:ascii="Calibri" w:hAnsi="Calibri" w:eastAsia="" w:cs=""/>
      <w:color w:val="5B9BD5"/>
      <w:sz w:val="24"/>
      <w:szCs w:val="24"/>
    </w:rPr>
  </w:style>
  <w:style w:type="paragraph" w:styleId="Cmsor2">
    <w:name w:val="Címsor 2"/>
    <w:uiPriority w:val="9"/>
    <w:qFormat/>
    <w:semiHidden/>
    <w:unhideWhenUsed/>
    <w:link w:val="Cmsor2Char"/>
    <w:basedOn w:val="Normal"/>
    <w:pPr>
      <w:keepNext/>
      <w:keepLines/>
      <w:spacing w:before="40" w:after="0"/>
      <w:outlineLvl w:val="1"/>
    </w:pPr>
    <w:rPr>
      <w:rFonts w:ascii="Calibri" w:hAnsi="Calibri" w:eastAsia="" w:cs=""/>
      <w:color w:val="ED7D31"/>
      <w:sz w:val="24"/>
      <w:szCs w:val="24"/>
    </w:rPr>
  </w:style>
  <w:style w:type="paragraph" w:styleId="Cmsor3">
    <w:name w:val="Címsor 3"/>
    <w:basedOn w:val="Cmsor"/>
    <w:pPr/>
    <w:rPr/>
  </w:style>
  <w:style w:type="paragraph" w:styleId="Cmsor4">
    <w:name w:val="Címsor 4"/>
    <w:basedOn w:val="Cmsor"/>
    <w:pPr/>
    <w:rPr/>
  </w:style>
  <w:style w:type="character" w:styleId="DefaultParagraphFont" w:default="1">
    <w:name w:val="Default Paragraph Font"/>
    <w:uiPriority w:val="1"/>
    <w:qFormat/>
    <w:semiHidden/>
    <w:unhideWhenUsed/>
    <w:rPr/>
  </w:style>
  <w:style w:type="character" w:styleId="CmChar" w:customStyle="1">
    <w:name w:val="Cím Char"/>
    <w:uiPriority w:val="2"/>
    <w:qFormat/>
    <w:link w:val="Cm"/>
    <w:basedOn w:val="DefaultParagraphFont"/>
    <w:rPr>
      <w:rFonts w:ascii="Calibri" w:hAnsi="Calibri" w:eastAsia="" w:cs=""/>
      <w:b/>
      <w:bCs/>
      <w:color w:val="5B9BD5"/>
      <w:spacing w:val="0"/>
      <w:sz w:val="32"/>
      <w:szCs w:val="32"/>
    </w:rPr>
  </w:style>
  <w:style w:type="character" w:styleId="DtumChar" w:customStyle="1">
    <w:name w:val="Dátum Char"/>
    <w:uiPriority w:val="3"/>
    <w:qFormat/>
    <w:link w:val="Dtum"/>
    <w:basedOn w:val="DefaultParagraphFont"/>
    <w:rPr>
      <w:b/>
      <w:bCs/>
      <w:sz w:val="22"/>
      <w:szCs w:val="22"/>
    </w:rPr>
  </w:style>
  <w:style w:type="character" w:styleId="BefejezsChar" w:customStyle="1">
    <w:name w:val="Befejezés Char"/>
    <w:uiPriority w:val="5"/>
    <w:qFormat/>
    <w:link w:val="Befejezs"/>
    <w:basedOn w:val="DefaultParagraphFont"/>
    <w:rPr/>
  </w:style>
  <w:style w:type="character" w:styleId="AlrsChar" w:customStyle="1">
    <w:name w:val="Aláírás Char"/>
    <w:uiPriority w:val="5"/>
    <w:qFormat/>
    <w:link w:val="Alrs"/>
    <w:basedOn w:val="DefaultParagraphFont"/>
    <w:rPr>
      <w:b/>
      <w:bCs/>
    </w:rPr>
  </w:style>
  <w:style w:type="character" w:styleId="Cmsor1Char" w:customStyle="1">
    <w:name w:val="Címsor 1 Char"/>
    <w:uiPriority w:val="9"/>
    <w:qFormat/>
    <w:link w:val="Cmsor1"/>
    <w:basedOn w:val="DefaultParagraphFont"/>
    <w:rPr>
      <w:rFonts w:ascii="Calibri" w:hAnsi="Calibri" w:eastAsia="" w:cs=""/>
      <w:color w:val="5B9BD5"/>
      <w:sz w:val="24"/>
      <w:szCs w:val="24"/>
    </w:rPr>
  </w:style>
  <w:style w:type="character" w:styleId="Cmsor2Char" w:customStyle="1">
    <w:name w:val="Címsor 2 Char"/>
    <w:uiPriority w:val="9"/>
    <w:qFormat/>
    <w:semiHidden/>
    <w:link w:val="Cmsor2"/>
    <w:basedOn w:val="DefaultParagraphFont"/>
    <w:rPr>
      <w:rFonts w:ascii="Calibri" w:hAnsi="Calibri" w:eastAsia="" w:cs=""/>
      <w:color w:val="ED7D31"/>
      <w:sz w:val="24"/>
      <w:szCs w:val="24"/>
    </w:rPr>
  </w:style>
  <w:style w:type="character" w:styleId="MegszltsChar" w:customStyle="1">
    <w:name w:val="Megszólítás Char"/>
    <w:uiPriority w:val="4"/>
    <w:qFormat/>
    <w:link w:val="Megszlts"/>
    <w:basedOn w:val="DefaultParagraphFont"/>
    <w:rPr/>
  </w:style>
  <w:style w:type="character" w:styleId="LlbChar" w:customStyle="1">
    <w:name w:val="Élőláb Char"/>
    <w:uiPriority w:val="99"/>
    <w:qFormat/>
    <w:link w:val="llb"/>
    <w:basedOn w:val="DefaultParagraphFont"/>
    <w:rPr/>
  </w:style>
  <w:style w:type="character" w:styleId="ListLabel1">
    <w:name w:val="ListLabel 1"/>
    <w:qFormat/>
    <w:rPr>
      <w:color w:val="323E4F"/>
    </w:rPr>
  </w:style>
  <w:style w:type="character" w:styleId="ListLabel2">
    <w:name w:val="ListLabel 2"/>
    <w:qFormat/>
    <w:rPr>
      <w:rFonts w:ascii="Calibri" w:hAnsi="Calibri" w:cs="Symbol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ascii="Calibri" w:hAnsi="Calibri" w:cs="Symbol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Wingdings"/>
    </w:rPr>
  </w:style>
  <w:style w:type="character" w:styleId="ListLabel8">
    <w:name w:val="ListLabel 8"/>
    <w:qFormat/>
    <w:rPr>
      <w:rFonts w:ascii="Calibri" w:hAnsi="Calibri" w:cs="Symbol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Wingdings"/>
    </w:rPr>
  </w:style>
  <w:style w:type="character" w:styleId="Internethivatkozs">
    <w:name w:val="Internet-hivatkozás"/>
    <w:rPr>
      <w:color w:val="000080"/>
      <w:u w:val="single"/>
      <w:lang w:val="zxx" w:eastAsia="zxx" w:bidi="zxx"/>
    </w:rPr>
  </w:style>
  <w:style w:type="character" w:styleId="ListLabel11">
    <w:name w:val="ListLabel 11"/>
    <w:rPr>
      <w:rFonts w:cs="Symbol"/>
    </w:rPr>
  </w:style>
  <w:style w:type="character" w:styleId="ListLabel12">
    <w:name w:val="ListLabel 12"/>
    <w:rPr>
      <w:rFonts w:cs="Courier New"/>
    </w:rPr>
  </w:style>
  <w:style w:type="character" w:styleId="ListLabel13">
    <w:name w:val="ListLabel 13"/>
    <w:rPr>
      <w:rFonts w:cs="Wingdings"/>
    </w:rPr>
  </w:style>
  <w:style w:type="character" w:styleId="Felsorolsjel">
    <w:name w:val="Felsorolásjel"/>
    <w:rPr>
      <w:rFonts w:ascii="OpenSymbol" w:hAnsi="OpenSymbol" w:eastAsia="OpenSymbol" w:cs="OpenSymbol"/>
    </w:rPr>
  </w:style>
  <w:style w:type="character" w:styleId="Megltogatottinternethivatkozs">
    <w:name w:val="Meglátogatott internet-hivatkozás"/>
    <w:rPr>
      <w:color w:val="800000"/>
      <w:u w:val="single"/>
      <w:lang w:val="zxx" w:eastAsia="zxx" w:bidi="zxx"/>
    </w:rPr>
  </w:style>
  <w:style w:type="paragraph" w:styleId="Cmsor">
    <w:name w:val="Címsor"/>
    <w:qFormat/>
    <w:basedOn w:val="Normal"/>
    <w:next w:val="Szvegtrzs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zvegtrzs">
    <w:name w:val="Szövegtörzs"/>
    <w:basedOn w:val="Normal"/>
    <w:pPr>
      <w:spacing w:lineRule="auto" w:line="288" w:before="0" w:after="140"/>
    </w:pPr>
    <w:rPr/>
  </w:style>
  <w:style w:type="paragraph" w:styleId="Lista">
    <w:name w:val="Lista"/>
    <w:basedOn w:val="Szvegtrzs"/>
    <w:pPr/>
    <w:rPr>
      <w:rFonts w:cs="FreeSans"/>
    </w:rPr>
  </w:style>
  <w:style w:type="paragraph" w:styleId="Felirat">
    <w:name w:val="Felirat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Trgymutat">
    <w:name w:val="Tárgymutató"/>
    <w:qFormat/>
    <w:basedOn w:val="Normal"/>
    <w:pPr>
      <w:suppressLineNumbers/>
    </w:pPr>
    <w:rPr>
      <w:rFonts w:cs="FreeSans"/>
    </w:rPr>
  </w:style>
  <w:style w:type="paragraph" w:styleId="Cm">
    <w:name w:val="Cím"/>
    <w:uiPriority w:val="2"/>
    <w:qFormat/>
    <w:link w:val="CmChar"/>
    <w:basedOn w:val="Normal"/>
    <w:pPr>
      <w:spacing w:before="0" w:after="0"/>
    </w:pPr>
    <w:rPr>
      <w:rFonts w:ascii="Calibri" w:hAnsi="Calibri" w:eastAsia="" w:cs=""/>
      <w:b/>
      <w:bCs/>
      <w:color w:val="5B9BD5"/>
      <w:spacing w:val="0"/>
      <w:sz w:val="32"/>
      <w:szCs w:val="32"/>
    </w:rPr>
  </w:style>
  <w:style w:type="paragraph" w:styleId="ListBullet">
    <w:name w:val="List Bullet"/>
    <w:uiPriority w:val="8"/>
    <w:qFormat/>
    <w:unhideWhenUsed/>
    <w:basedOn w:val="Normal"/>
    <w:pPr>
      <w:spacing w:before="0" w:after="200"/>
      <w:contextualSpacing/>
    </w:pPr>
    <w:rPr>
      <w:color w:val="000000"/>
    </w:rPr>
  </w:style>
  <w:style w:type="paragraph" w:styleId="Kapcsolattartsiadatok" w:customStyle="1">
    <w:name w:val="Kapcsolattartási adatok"/>
    <w:uiPriority w:val="3"/>
    <w:qFormat/>
    <w:basedOn w:val="Normal"/>
    <w:pPr>
      <w:spacing w:before="0" w:after="0"/>
    </w:pPr>
    <w:rPr/>
  </w:style>
  <w:style w:type="paragraph" w:styleId="Date">
    <w:name w:val="Date"/>
    <w:uiPriority w:val="3"/>
    <w:qFormat/>
    <w:unhideWhenUsed/>
    <w:link w:val="DtumChar"/>
    <w:basedOn w:val="Normal"/>
    <w:pPr>
      <w:spacing w:before="480" w:after="480"/>
      <w:contextualSpacing/>
    </w:pPr>
    <w:rPr>
      <w:b/>
      <w:bCs/>
      <w:sz w:val="22"/>
      <w:szCs w:val="22"/>
    </w:rPr>
  </w:style>
  <w:style w:type="paragraph" w:styleId="Cmzett" w:customStyle="1">
    <w:name w:val="Címzett"/>
    <w:uiPriority w:val="4"/>
    <w:qFormat/>
    <w:basedOn w:val="Normal"/>
    <w:pPr>
      <w:spacing w:before="0" w:after="0"/>
    </w:pPr>
    <w:rPr>
      <w:b/>
      <w:bCs/>
      <w:color w:val="ED7D31"/>
      <w:sz w:val="28"/>
      <w:szCs w:val="28"/>
    </w:rPr>
  </w:style>
  <w:style w:type="paragraph" w:styleId="Closing">
    <w:name w:val="Closing"/>
    <w:uiPriority w:val="5"/>
    <w:qFormat/>
    <w:unhideWhenUsed/>
    <w:link w:val="BefejezsChar"/>
    <w:basedOn w:val="Normal"/>
    <w:pPr>
      <w:spacing w:lineRule="auto" w:line="240" w:before="0" w:after="960"/>
      <w:contextualSpacing/>
    </w:pPr>
    <w:rPr/>
  </w:style>
  <w:style w:type="paragraph" w:styleId="Alrs">
    <w:name w:val="Aláírás"/>
    <w:uiPriority w:val="5"/>
    <w:qFormat/>
    <w:unhideWhenUsed/>
    <w:link w:val="AlrsChar"/>
    <w:basedOn w:val="Normal"/>
    <w:pPr>
      <w:spacing w:lineRule="auto" w:line="240" w:before="0" w:after="0"/>
    </w:pPr>
    <w:rPr>
      <w:b/>
      <w:bCs/>
    </w:rPr>
  </w:style>
  <w:style w:type="paragraph" w:styleId="Udvariasbefejezs">
    <w:name w:val="Udvarias befejezés"/>
    <w:uiPriority w:val="4"/>
    <w:qFormat/>
    <w:unhideWhenUsed/>
    <w:link w:val="MegszltsChar"/>
    <w:basedOn w:val="Normal"/>
    <w:pPr>
      <w:spacing w:before="480" w:after="200"/>
      <w:contextualSpacing/>
    </w:pPr>
    <w:rPr/>
  </w:style>
  <w:style w:type="paragraph" w:styleId="Llb">
    <w:name w:val="Élőláb"/>
    <w:uiPriority w:val="99"/>
    <w:qFormat/>
    <w:unhideWhenUsed/>
    <w:link w:val="llbChar"/>
    <w:basedOn w:val="Normal"/>
    <w:pPr>
      <w:spacing w:lineRule="auto" w:line="240" w:before="0" w:after="0"/>
      <w:jc w:val="right"/>
    </w:pPr>
    <w:rPr/>
  </w:style>
  <w:style w:type="paragraph" w:styleId="ListParagraph">
    <w:name w:val="List Paragraph"/>
    <w:uiPriority w:val="34"/>
    <w:qFormat/>
    <w:basedOn w:val="Normal"/>
    <w:pPr>
      <w:spacing w:before="0" w:after="200"/>
      <w:ind w:left="720" w:right="0" w:hanging="0"/>
      <w:contextualSpacing/>
    </w:pPr>
    <w:rPr/>
  </w:style>
  <w:style w:type="paragraph" w:styleId="Kerettartalom">
    <w:name w:val="Kerettartalom"/>
    <w:qFormat/>
    <w:basedOn w:val="Normal"/>
    <w:pPr/>
    <w:rPr/>
  </w:style>
  <w:style w:type="paragraph" w:styleId="Idzet">
    <w:name w:val="Idézet"/>
    <w:basedOn w:val="Normal"/>
    <w:pPr/>
    <w:rPr/>
  </w:style>
  <w:style w:type="paragraph" w:styleId="Alcm">
    <w:name w:val="Alcím"/>
    <w:basedOn w:val="Cmsor"/>
    <w:pPr/>
    <w:rPr/>
  </w:style>
  <w:style w:type="paragraph" w:styleId="Tblzattartalom">
    <w:name w:val="Táblázattartalom"/>
    <w:basedOn w:val="Normal"/>
    <w:pPr/>
    <w:rPr/>
  </w:style>
  <w:style w:type="paragraph" w:styleId="Tblzatfejlc">
    <w:name w:val="Táblázatfejléc"/>
    <w:basedOn w:val="Tblzattartalom"/>
    <w:pPr/>
    <w:rPr/>
  </w:style>
  <w:style w:type="numbering" w:styleId="NoList" w:default="1">
    <w:name w:val="No List"/>
    <w:uiPriority w:val="99"/>
    <w:semiHidden/>
    <w:unhideWhenUsed/>
  </w:style>
  <w:style w:type="table" w:default="1" w:styleId="Normltblzat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3.jpeg"/><Relationship Id="rId3" Type="http://schemas.openxmlformats.org/officeDocument/2006/relationships/image" Target="media/image14.jpeg"/><Relationship Id="rId4" Type="http://schemas.openxmlformats.org/officeDocument/2006/relationships/hyperlink" Target="https://netbeans.org/" TargetMode="External"/><Relationship Id="rId5" Type="http://schemas.openxmlformats.org/officeDocument/2006/relationships/hyperlink" Target="https://www.google.com/chrome/" TargetMode="External"/><Relationship Id="rId6" Type="http://schemas.openxmlformats.org/officeDocument/2006/relationships/hyperlink" Target="https://nodejs.org/en/" TargetMode="External"/><Relationship Id="rId7" Type="http://schemas.openxmlformats.org/officeDocument/2006/relationships/hyperlink" Target="http://www.w3schools.com/js/" TargetMode="External"/><Relationship Id="rId8" Type="http://schemas.openxmlformats.org/officeDocument/2006/relationships/hyperlink" Target="https://www.elte.hu/" TargetMode="External"/><Relationship Id="rId9" Type="http://schemas.openxmlformats.org/officeDocument/2006/relationships/hyperlink" Target="http://www.inf.elte.hu/karunkrol/szervezet/tanszekek/Lapok/Inform&#225;ci&#243;sRendszerekTansz&#233;k.aspx" TargetMode="External"/><Relationship Id="rId10" Type="http://schemas.openxmlformats.org/officeDocument/2006/relationships/hyperlink" Target="https://twitter.com/search?q=%23SB" TargetMode="External"/><Relationship Id="rId11" Type="http://schemas.openxmlformats.org/officeDocument/2006/relationships/hyperlink" Target="https://en.wikipedia.org/wiki/Hashtag" TargetMode="External"/><Relationship Id="rId12" Type="http://schemas.openxmlformats.org/officeDocument/2006/relationships/hyperlink" Target="https://hu.wikipedia.org/wiki/Super_Bowl" TargetMode="External"/><Relationship Id="rId13" Type="http://schemas.openxmlformats.org/officeDocument/2006/relationships/hyperlink" Target="https://hu.wikipedia.org/wiki/Seattle_Seahawks" TargetMode="External"/><Relationship Id="rId14" Type="http://schemas.openxmlformats.org/officeDocument/2006/relationships/hyperlink" Target="https://twitter.com/search?q=%23SEAHAWKSWin" TargetMode="External"/><Relationship Id="rId15" Type="http://schemas.openxmlformats.org/officeDocument/2006/relationships/hyperlink" Target="https://twitter.com/search?q=%23seahawks" TargetMode="External"/><Relationship Id="rId16" Type="http://schemas.openxmlformats.org/officeDocument/2006/relationships/hyperlink" Target="https://twitter.com/search?q=%23GoSeahawks" TargetMode="External"/><Relationship Id="rId17" Type="http://schemas.openxmlformats.org/officeDocument/2006/relationships/hyperlink" Target="https://twitter.com/search?q=%23Goseahawks" TargetMode="External"/><Relationship Id="rId18" Type="http://schemas.openxmlformats.org/officeDocument/2006/relationships/hyperlink" Target="https://twitter.com/search?q=%23goseahawks" TargetMode="External"/><Relationship Id="rId19" Type="http://schemas.openxmlformats.org/officeDocument/2006/relationships/hyperlink" Target="https://twitter.com/search?q=%23Seahawks" TargetMode="External"/><Relationship Id="rId20" Type="http://schemas.openxmlformats.org/officeDocument/2006/relationships/hyperlink" Target="https://twitter.com/search?q=%23SEAHAWKS" TargetMode="External"/><Relationship Id="rId21" Type="http://schemas.openxmlformats.org/officeDocument/2006/relationships/hyperlink" Target="https://twitter.com/search?q=%23Seattle" TargetMode="External"/><Relationship Id="rId22" Type="http://schemas.openxmlformats.org/officeDocument/2006/relationships/hyperlink" Target="https://hu.wikipedia.org/wiki/Denver_Broncos" TargetMode="External"/><Relationship Id="rId23" Type="http://schemas.openxmlformats.org/officeDocument/2006/relationships/hyperlink" Target="https://twitter.com/search?q=%23BroncosWin" TargetMode="External"/><Relationship Id="rId24" Type="http://schemas.openxmlformats.org/officeDocument/2006/relationships/hyperlink" Target="https://twitter.com/search?q=%23GoBroncos" TargetMode="External"/><Relationship Id="rId25" Type="http://schemas.openxmlformats.org/officeDocument/2006/relationships/hyperlink" Target="https://twitter.com/search?q=%23Broncos" TargetMode="External"/><Relationship Id="rId26" Type="http://schemas.openxmlformats.org/officeDocument/2006/relationships/hyperlink" Target="https://twitter.com/search?q=%23Denver" TargetMode="External"/><Relationship Id="rId27" Type="http://schemas.openxmlformats.org/officeDocument/2006/relationships/hyperlink" Target="https://twitter.com/search?q=%23DENVER" TargetMode="External"/><Relationship Id="rId28" Type="http://schemas.openxmlformats.org/officeDocument/2006/relationships/hyperlink" Target="https://hu.wikipedia.org/wiki/New_England_Patriots" TargetMode="External"/><Relationship Id="rId29" Type="http://schemas.openxmlformats.org/officeDocument/2006/relationships/hyperlink" Target="https://twitter.com/search?q=%23Pats" TargetMode="External"/><Relationship Id="rId30" Type="http://schemas.openxmlformats.org/officeDocument/2006/relationships/hyperlink" Target="https://twitter.com/search?q=%23PATS" TargetMode="External"/><Relationship Id="rId31" Type="http://schemas.openxmlformats.org/officeDocument/2006/relationships/hyperlink" Target="https://twitter.com/search?q=%23PatsWin" TargetMode="External"/><Relationship Id="rId32" Type="http://schemas.openxmlformats.org/officeDocument/2006/relationships/hyperlink" Target="https://twitter.com/search?q=%23PatriotsWin" TargetMode="External"/><Relationship Id="rId33" Type="http://schemas.openxmlformats.org/officeDocument/2006/relationships/hyperlink" Target="https://twitter.com/search?q=%23GoPatriots" TargetMode="External"/><Relationship Id="rId34" Type="http://schemas.openxmlformats.org/officeDocument/2006/relationships/hyperlink" Target="https://twitter.com/search?q=%23Patriots" TargetMode="External"/><Relationship Id="rId35" Type="http://schemas.openxmlformats.org/officeDocument/2006/relationships/hyperlink" Target="https://twitter.com/search?q=%23PATRIOTS" TargetMode="External"/><Relationship Id="rId36" Type="http://schemas.openxmlformats.org/officeDocument/2006/relationships/hyperlink" Target="https://twitter.com/search?q=%23NewEngland" TargetMode="External"/><Relationship Id="rId37" Type="http://schemas.openxmlformats.org/officeDocument/2006/relationships/hyperlink" Target="https://twitter.com/search?q=%23NEP" TargetMode="External"/><Relationship Id="rId38" Type="http://schemas.openxmlformats.org/officeDocument/2006/relationships/hyperlink" Target="https://hu.wikipedia.org/wiki/Seattle_Seahawks" TargetMode="External"/><Relationship Id="rId39" Type="http://schemas.openxmlformats.org/officeDocument/2006/relationships/hyperlink" Target="https://twitter.com/search?q=%23SEAHAWKSWin" TargetMode="External"/><Relationship Id="rId40" Type="http://schemas.openxmlformats.org/officeDocument/2006/relationships/hyperlink" Target="https://twitter.com/search?q=%23seahawks" TargetMode="External"/><Relationship Id="rId41" Type="http://schemas.openxmlformats.org/officeDocument/2006/relationships/hyperlink" Target="https://twitter.com/search?q=%23GoSeahawks" TargetMode="External"/><Relationship Id="rId42" Type="http://schemas.openxmlformats.org/officeDocument/2006/relationships/hyperlink" Target="https://twitter.com/search?q=%23Goseahawks" TargetMode="External"/><Relationship Id="rId43" Type="http://schemas.openxmlformats.org/officeDocument/2006/relationships/hyperlink" Target="https://twitter.com/search?q=%23goseahawks" TargetMode="External"/><Relationship Id="rId44" Type="http://schemas.openxmlformats.org/officeDocument/2006/relationships/hyperlink" Target="https://twitter.com/search?q=%23Seahawks" TargetMode="External"/><Relationship Id="rId45" Type="http://schemas.openxmlformats.org/officeDocument/2006/relationships/hyperlink" Target="https://twitter.com/search?q=%23SEAHAWKS" TargetMode="External"/><Relationship Id="rId46" Type="http://schemas.openxmlformats.org/officeDocument/2006/relationships/hyperlink" Target="https://twitter.com/search?q=%23Seattle" TargetMode="External"/><Relationship Id="rId47" Type="http://schemas.openxmlformats.org/officeDocument/2006/relationships/hyperlink" Target="https://hu.wikipedia.org/wiki/Carolina_Panthers" TargetMode="External"/><Relationship Id="rId48" Type="http://schemas.openxmlformats.org/officeDocument/2006/relationships/hyperlink" Target="https://twitter.com/search?q=%23PanthersWin" TargetMode="External"/><Relationship Id="rId49" Type="http://schemas.openxmlformats.org/officeDocument/2006/relationships/hyperlink" Target="https://twitter.com/search?q=%23pantherswin" TargetMode="External"/><Relationship Id="rId50" Type="http://schemas.openxmlformats.org/officeDocument/2006/relationships/hyperlink" Target="https://twitter.com/search?q=%23panthers" TargetMode="External"/><Relationship Id="rId51" Type="http://schemas.openxmlformats.org/officeDocument/2006/relationships/hyperlink" Target="https://twitter.com/search?q=%23Panthers" TargetMode="External"/><Relationship Id="rId52" Type="http://schemas.openxmlformats.org/officeDocument/2006/relationships/hyperlink" Target="https://twitter.com/search?q=%23Carolina" TargetMode="External"/><Relationship Id="rId53" Type="http://schemas.openxmlformats.org/officeDocument/2006/relationships/hyperlink" Target="https://hu.wikipedia.org/wiki/Denver_Broncos" TargetMode="External"/><Relationship Id="rId54" Type="http://schemas.openxmlformats.org/officeDocument/2006/relationships/hyperlink" Target="https://twitter.com/search?q=%23BroncosWin" TargetMode="External"/><Relationship Id="rId55" Type="http://schemas.openxmlformats.org/officeDocument/2006/relationships/hyperlink" Target="https://twitter.com/search?q=%23GoBroncos" TargetMode="External"/><Relationship Id="rId56" Type="http://schemas.openxmlformats.org/officeDocument/2006/relationships/hyperlink" Target="https://twitter.com/search?q=%23Broncos" TargetMode="External"/><Relationship Id="rId57" Type="http://schemas.openxmlformats.org/officeDocument/2006/relationships/hyperlink" Target="https://twitter.com/search?q=%23Denver" TargetMode="External"/><Relationship Id="rId58" Type="http://schemas.openxmlformats.org/officeDocument/2006/relationships/hyperlink" Target="https://twitter.com/search?q=%23DENVER" TargetMode="External"/><Relationship Id="rId59" Type="http://schemas.openxmlformats.org/officeDocument/2006/relationships/image" Target="media/image15.png"/><Relationship Id="rId60" Type="http://schemas.openxmlformats.org/officeDocument/2006/relationships/image" Target="media/image16.png"/><Relationship Id="rId61" Type="http://schemas.openxmlformats.org/officeDocument/2006/relationships/footer" Target="footer1.xml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<Relationship Id="rId6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Jól használható önéletrajzkészlet">
  <a:themeElements>
    <a:clrScheme name="Irod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Functional Resume Cover Letter_WAC</Template>
  <TotalTime>15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2013-04-10T21:49:00Z</dcterms:created>
  <dc:language>hu-HU</dc:language>
  <dcterms:modified xsi:type="dcterms:W3CDTF">2016-05-10T11:19:49Z</dcterms:modified>
  <cp:revision>6</cp:revision>
</cp:coreProperties>
</file>